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14:paraId="469712B2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07072418" w14:textId="77777777" w:rsidR="001B2ABD" w:rsidRDefault="001B2ABD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D9802D6" wp14:editId="25B28714">
                      <wp:extent cx="1915258" cy="2061796"/>
                      <wp:effectExtent l="19050" t="19050" r="46990" b="34290"/>
                      <wp:docPr id="2" name="Oval 2" title="Professional Headshot of 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15258" cy="2061796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1F43581C" id="Oval 2" o:spid="_x0000_s1026" alt="Title: Professional Headshot of Man" style="width:150.8pt;height:162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" strokecolor="#94b6d2 [3204]" strokeweight="5pt">
                      <v:fill r:id="rId7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38006E48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03939787" w14:textId="2CA39D49" w:rsidR="001B2ABD" w:rsidRDefault="00F74E4A" w:rsidP="001B2ABD">
            <w:pPr>
              <w:pStyle w:val="Title"/>
            </w:pPr>
            <w:r>
              <w:t xml:space="preserve">mulaparthi </w:t>
            </w:r>
            <w:r w:rsidRPr="00F74E4A">
              <w:rPr>
                <w:sz w:val="72"/>
                <w:szCs w:val="72"/>
              </w:rPr>
              <w:t>chakralikith</w:t>
            </w:r>
          </w:p>
          <w:p w14:paraId="4BC4D82F" w14:textId="7790CBC8" w:rsidR="00F74E4A" w:rsidRPr="00F74E4A" w:rsidRDefault="00F74E4A" w:rsidP="00F74E4A"/>
          <w:p w14:paraId="5028C193" w14:textId="1357E730" w:rsidR="001B2ABD" w:rsidRDefault="00F74E4A" w:rsidP="001B2ABD">
            <w:pPr>
              <w:pStyle w:val="Subtitle"/>
            </w:pPr>
            <w:r>
              <w:rPr>
                <w:spacing w:val="0"/>
                <w:w w:val="100"/>
              </w:rPr>
              <w:t>Computer science student</w:t>
            </w:r>
          </w:p>
        </w:tc>
      </w:tr>
      <w:tr w:rsidR="001B2ABD" w14:paraId="0F63DDBF" w14:textId="77777777" w:rsidTr="00770AAC">
        <w:tc>
          <w:tcPr>
            <w:tcW w:w="3600" w:type="dxa"/>
            <w:shd w:val="clear" w:color="auto" w:fill="FFFFFF" w:themeFill="background1"/>
          </w:tcPr>
          <w:sdt>
            <w:sdtPr>
              <w:id w:val="-1711873194"/>
              <w:placeholder>
                <w:docPart w:val="8119A24D31384B0394DC54B15268BB54"/>
              </w:placeholder>
              <w:temporary/>
              <w:showingPlcHdr/>
              <w15:appearance w15:val="hidden"/>
            </w:sdtPr>
            <w:sdtEndPr/>
            <w:sdtContent>
              <w:p w14:paraId="2CB51EE4" w14:textId="77777777" w:rsidR="001B2ABD" w:rsidRPr="00770AAC" w:rsidRDefault="00036450" w:rsidP="00036450">
                <w:pPr>
                  <w:pStyle w:val="Heading3"/>
                </w:pPr>
                <w:r w:rsidRPr="00770AAC">
                  <w:t>Profile</w:t>
                </w:r>
              </w:p>
            </w:sdtContent>
          </w:sdt>
          <w:p w14:paraId="0A7A2F15" w14:textId="77777777" w:rsidR="00770AAC" w:rsidRPr="00770AAC" w:rsidRDefault="007279AB" w:rsidP="007279AB">
            <w:r w:rsidRPr="00770AAC">
              <w:t xml:space="preserve">An aspiring computer science student interested in web </w:t>
            </w:r>
            <w:proofErr w:type="gramStart"/>
            <w:r w:rsidRPr="00770AAC">
              <w:t xml:space="preserve">development </w:t>
            </w:r>
            <w:r w:rsidR="00770AAC" w:rsidRPr="00770AAC">
              <w:t>.</w:t>
            </w:r>
            <w:proofErr w:type="gramEnd"/>
            <w:r w:rsidR="00770AAC" w:rsidRPr="00770AAC">
              <w:t xml:space="preserve"> Currently pursuing BTECH in </w:t>
            </w:r>
            <w:proofErr w:type="spellStart"/>
            <w:r w:rsidR="00770AAC" w:rsidRPr="00770AAC">
              <w:t>vignan</w:t>
            </w:r>
            <w:proofErr w:type="spellEnd"/>
            <w:r w:rsidR="00770AAC" w:rsidRPr="00770AAC">
              <w:t xml:space="preserve"> institute of information technology.</w:t>
            </w:r>
          </w:p>
          <w:p w14:paraId="4A2A7D0D" w14:textId="2F271C6C" w:rsidR="00036450" w:rsidRPr="00770AAC" w:rsidRDefault="00770AAC" w:rsidP="007279AB">
            <w:r w:rsidRPr="00770AAC">
              <w:t xml:space="preserve"> </w:t>
            </w:r>
          </w:p>
          <w:p w14:paraId="5B0C35DC" w14:textId="5CEC8816" w:rsidR="00036450" w:rsidRPr="00770AAC" w:rsidRDefault="00770AAC" w:rsidP="00770AAC">
            <w:pPr>
              <w:shd w:val="clear" w:color="auto" w:fill="FFFFFF" w:themeFill="background1"/>
              <w:rPr>
                <w:b/>
                <w:bCs/>
                <w:color w:val="548AB7" w:themeColor="accent1" w:themeShade="BF"/>
                <w:sz w:val="28"/>
                <w:szCs w:val="28"/>
              </w:rPr>
            </w:pPr>
            <w:r w:rsidRPr="00770AAC">
              <w:rPr>
                <w:b/>
                <w:bCs/>
                <w:color w:val="548AB7" w:themeColor="accent1" w:themeShade="BF"/>
                <w:sz w:val="28"/>
                <w:szCs w:val="28"/>
              </w:rPr>
              <w:t xml:space="preserve">CERTIFICATIONS </w:t>
            </w:r>
          </w:p>
          <w:p w14:paraId="195D07A7" w14:textId="78254F2D" w:rsidR="00770AAC" w:rsidRPr="00770AAC" w:rsidRDefault="00770AAC" w:rsidP="00770AAC">
            <w:pPr>
              <w:shd w:val="clear" w:color="auto" w:fill="FFFFFF" w:themeFill="background1"/>
              <w:rPr>
                <w:szCs w:val="18"/>
              </w:rPr>
            </w:pPr>
            <w:r w:rsidRPr="00770AAC">
              <w:rPr>
                <w:szCs w:val="18"/>
              </w:rPr>
              <w:t>HTML-SOLOLEARN</w:t>
            </w:r>
          </w:p>
          <w:p w14:paraId="2D62CB1C" w14:textId="08271F9E" w:rsidR="00770AAC" w:rsidRPr="00770AAC" w:rsidRDefault="00770AAC" w:rsidP="00770AAC">
            <w:pPr>
              <w:shd w:val="clear" w:color="auto" w:fill="FFFFFF" w:themeFill="background1"/>
              <w:rPr>
                <w:szCs w:val="18"/>
              </w:rPr>
            </w:pPr>
            <w:r w:rsidRPr="00770AAC">
              <w:rPr>
                <w:szCs w:val="18"/>
              </w:rPr>
              <w:t>CSS-SOLOLEARN</w:t>
            </w:r>
          </w:p>
          <w:p w14:paraId="45375174" w14:textId="73840427" w:rsidR="00770AAC" w:rsidRPr="00770AAC" w:rsidRDefault="00770AAC" w:rsidP="00770AAC">
            <w:pPr>
              <w:shd w:val="clear" w:color="auto" w:fill="FFFFFF" w:themeFill="background1"/>
              <w:rPr>
                <w:sz w:val="28"/>
                <w:szCs w:val="28"/>
              </w:rPr>
            </w:pPr>
            <w:r w:rsidRPr="00770AAC">
              <w:rPr>
                <w:szCs w:val="18"/>
              </w:rPr>
              <w:t>C LANGUAGE</w:t>
            </w:r>
          </w:p>
          <w:sdt>
            <w:sdtPr>
              <w:id w:val="-1954003311"/>
              <w:placeholder>
                <w:docPart w:val="D58B0F06418244D8A9E141F860496F4E"/>
              </w:placeholder>
              <w:temporary/>
              <w:showingPlcHdr/>
              <w15:appearance w15:val="hidden"/>
            </w:sdtPr>
            <w:sdtEndPr/>
            <w:sdtContent>
              <w:p w14:paraId="7E7B2677" w14:textId="77777777" w:rsidR="00036450" w:rsidRPr="00770AAC" w:rsidRDefault="00CB0055" w:rsidP="00CB0055">
                <w:pPr>
                  <w:pStyle w:val="Heading3"/>
                </w:pPr>
                <w:r w:rsidRPr="00770AAC">
                  <w:t>Contact</w:t>
                </w:r>
              </w:p>
            </w:sdtContent>
          </w:sdt>
          <w:sdt>
            <w:sdtPr>
              <w:id w:val="1111563247"/>
              <w:placeholder>
                <w:docPart w:val="7A39324C760A4465A13BFAD173B4D904"/>
              </w:placeholder>
              <w:temporary/>
              <w:showingPlcHdr/>
              <w15:appearance w15:val="hidden"/>
            </w:sdtPr>
            <w:sdtEndPr/>
            <w:sdtContent>
              <w:p w14:paraId="557F927F" w14:textId="77777777" w:rsidR="004D3011" w:rsidRPr="00770AAC" w:rsidRDefault="004D3011" w:rsidP="004D3011">
                <w:r w:rsidRPr="00770AAC">
                  <w:t>PHONE:</w:t>
                </w:r>
              </w:p>
            </w:sdtContent>
          </w:sdt>
          <w:p w14:paraId="2AA2C524" w14:textId="79AA28D4" w:rsidR="007279AB" w:rsidRPr="00770AAC" w:rsidRDefault="007279AB" w:rsidP="004D3011">
            <w:r w:rsidRPr="00770AAC">
              <w:t>+91 9100588277</w:t>
            </w:r>
          </w:p>
          <w:p w14:paraId="7EF89433" w14:textId="1B226713" w:rsidR="004D3011" w:rsidRPr="00770AAC" w:rsidRDefault="00770AAC" w:rsidP="007279AB">
            <w:pPr>
              <w:tabs>
                <w:tab w:val="left" w:pos="687"/>
              </w:tabs>
            </w:pPr>
            <w:r w:rsidRPr="00770AAC">
              <w:rPr>
                <w:noProof/>
              </w:rPr>
              <w:drawing>
                <wp:inline distT="0" distB="0" distL="0" distR="0" wp14:anchorId="11D90C70" wp14:editId="4EBEE892">
                  <wp:extent cx="187037" cy="187037"/>
                  <wp:effectExtent l="0" t="0" r="3810" b="3810"/>
                  <wp:docPr id="354558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55841" name="Picture 35455841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876" cy="193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="007279AB" w:rsidRPr="00770AAC">
              <w:t>Mulaparthi</w:t>
            </w:r>
            <w:proofErr w:type="spellEnd"/>
            <w:r w:rsidR="007279AB" w:rsidRPr="00770AAC">
              <w:t xml:space="preserve"> </w:t>
            </w:r>
            <w:proofErr w:type="spellStart"/>
            <w:r w:rsidR="007279AB" w:rsidRPr="00770AAC">
              <w:t>Chakralikith</w:t>
            </w:r>
            <w:proofErr w:type="spellEnd"/>
          </w:p>
          <w:p w14:paraId="215A6D27" w14:textId="0EC2FE5A" w:rsidR="004D3011" w:rsidRPr="00770AAC" w:rsidRDefault="004D3011" w:rsidP="004D3011"/>
          <w:p w14:paraId="251A3821" w14:textId="33F26068" w:rsidR="004D3011" w:rsidRPr="00770AAC" w:rsidRDefault="004D3011" w:rsidP="004D3011"/>
          <w:p w14:paraId="79E7FDFC" w14:textId="1D7C0B09" w:rsidR="00036450" w:rsidRPr="00770AAC" w:rsidRDefault="007279AB" w:rsidP="004D3011">
            <w:pPr>
              <w:rPr>
                <w:rStyle w:val="Hyperlink"/>
              </w:rPr>
            </w:pPr>
            <w:r w:rsidRPr="00770AAC">
              <w:t>chakrimulaparthi@gmail.com</w:t>
            </w:r>
          </w:p>
          <w:sdt>
            <w:sdtPr>
              <w:id w:val="-1444214663"/>
              <w:placeholder>
                <w:docPart w:val="51606841445C48EAABE2EF36A079C485"/>
              </w:placeholder>
              <w:temporary/>
              <w:showingPlcHdr/>
              <w15:appearance w15:val="hidden"/>
            </w:sdtPr>
            <w:sdtEndPr/>
            <w:sdtContent>
              <w:p w14:paraId="5407AEFF" w14:textId="77777777" w:rsidR="004D3011" w:rsidRPr="00770AAC" w:rsidRDefault="00CB0055" w:rsidP="00CB0055">
                <w:pPr>
                  <w:pStyle w:val="Heading3"/>
                </w:pPr>
                <w:r w:rsidRPr="00770AAC">
                  <w:t>Hobbies</w:t>
                </w:r>
              </w:p>
            </w:sdtContent>
          </w:sdt>
          <w:p w14:paraId="2967301A" w14:textId="77777777" w:rsidR="004D3011" w:rsidRPr="00770AAC" w:rsidRDefault="007279AB" w:rsidP="007279AB">
            <w:r w:rsidRPr="00770AAC">
              <w:t>Internet surfing</w:t>
            </w:r>
          </w:p>
          <w:p w14:paraId="51124754" w14:textId="77777777" w:rsidR="007279AB" w:rsidRPr="00770AAC" w:rsidRDefault="007279AB" w:rsidP="007279AB">
            <w:r w:rsidRPr="00770AAC">
              <w:t>Listening to music</w:t>
            </w:r>
          </w:p>
          <w:p w14:paraId="19C1472B" w14:textId="77777777" w:rsidR="007279AB" w:rsidRDefault="007279AB" w:rsidP="007279AB">
            <w:r w:rsidRPr="00770AAC">
              <w:t>Coding</w:t>
            </w:r>
          </w:p>
          <w:p w14:paraId="4CFD051A" w14:textId="77777777" w:rsidR="00770AAC" w:rsidRDefault="00770AAC" w:rsidP="007279AB">
            <w:r>
              <w:t xml:space="preserve">  </w:t>
            </w:r>
          </w:p>
          <w:p w14:paraId="03436ECD" w14:textId="77777777" w:rsidR="00770AAC" w:rsidRDefault="00770AAC" w:rsidP="007279AB">
            <w:pPr>
              <w:rPr>
                <w:b/>
                <w:bCs/>
                <w:color w:val="548AB7" w:themeColor="accent1" w:themeShade="BF"/>
                <w:sz w:val="28"/>
                <w:szCs w:val="28"/>
              </w:rPr>
            </w:pPr>
            <w:r w:rsidRPr="00770AAC">
              <w:rPr>
                <w:b/>
                <w:bCs/>
                <w:color w:val="548AB7" w:themeColor="accent1" w:themeShade="BF"/>
                <w:sz w:val="28"/>
                <w:szCs w:val="28"/>
              </w:rPr>
              <w:t>OTHER LINKS</w:t>
            </w:r>
          </w:p>
          <w:p w14:paraId="532E2A18" w14:textId="257DC9D3" w:rsidR="000F23C2" w:rsidRDefault="000F23C2" w:rsidP="007279AB">
            <w:pPr>
              <w:rPr>
                <w:sz w:val="20"/>
                <w:szCs w:val="20"/>
              </w:rPr>
            </w:pPr>
            <w:hyperlink r:id="rId9" w:history="1">
              <w:r w:rsidRPr="00707C57">
                <w:rPr>
                  <w:rStyle w:val="Hyperlink"/>
                  <w:sz w:val="20"/>
                  <w:szCs w:val="20"/>
                </w:rPr>
                <w:t>https://www.codechef.com/users/chakri_03</w:t>
              </w:r>
            </w:hyperlink>
          </w:p>
          <w:p w14:paraId="133F24B9" w14:textId="54262E4A" w:rsidR="000F23C2" w:rsidRPr="000F23C2" w:rsidRDefault="000F23C2" w:rsidP="007279AB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</w:tcPr>
          <w:p w14:paraId="78709150" w14:textId="77777777" w:rsidR="001B2ABD" w:rsidRPr="00770AAC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9536055810EE43BB982D677F79F39144"/>
              </w:placeholder>
              <w:temporary/>
              <w:showingPlcHdr/>
              <w15:appearance w15:val="hidden"/>
            </w:sdtPr>
            <w:sdtEndPr/>
            <w:sdtContent>
              <w:p w14:paraId="1183AE8A" w14:textId="77777777" w:rsidR="001B2ABD" w:rsidRPr="00770AAC" w:rsidRDefault="00E25A26" w:rsidP="00036450">
                <w:pPr>
                  <w:pStyle w:val="Heading2"/>
                </w:pPr>
                <w:r w:rsidRPr="00770AAC">
                  <w:t>EDUCATION</w:t>
                </w:r>
              </w:p>
            </w:sdtContent>
          </w:sdt>
          <w:p w14:paraId="03CB9D02" w14:textId="76A5D6FE" w:rsidR="00036450" w:rsidRPr="00770AAC" w:rsidRDefault="00F74E4A" w:rsidP="00B359E4">
            <w:pPr>
              <w:pStyle w:val="Heading4"/>
            </w:pPr>
            <w:proofErr w:type="spellStart"/>
            <w:r w:rsidRPr="00770AAC">
              <w:t>Vignan</w:t>
            </w:r>
            <w:proofErr w:type="spellEnd"/>
            <w:r w:rsidRPr="00770AAC">
              <w:t xml:space="preserve"> institute of information technology</w:t>
            </w:r>
          </w:p>
          <w:p w14:paraId="35530409" w14:textId="77913E75" w:rsidR="00036450" w:rsidRPr="00770AAC" w:rsidRDefault="00F74E4A" w:rsidP="00B359E4">
            <w:pPr>
              <w:pStyle w:val="Date"/>
            </w:pPr>
            <w:r w:rsidRPr="00770AAC">
              <w:t>2021</w:t>
            </w:r>
            <w:r w:rsidR="00036450" w:rsidRPr="00770AAC">
              <w:t xml:space="preserve"> -</w:t>
            </w:r>
            <w:r w:rsidRPr="00770AAC">
              <w:t xml:space="preserve"> 2025</w:t>
            </w:r>
            <w:r w:rsidR="00036450" w:rsidRPr="00770AAC">
              <w:t xml:space="preserve"> </w:t>
            </w:r>
          </w:p>
          <w:p w14:paraId="4CCE8A7C" w14:textId="4B23288A" w:rsidR="004D3011" w:rsidRPr="00770AAC" w:rsidRDefault="00F74E4A" w:rsidP="00036450">
            <w:r w:rsidRPr="00770AAC">
              <w:t>Currently pursuing B</w:t>
            </w:r>
            <w:r w:rsidR="00770AAC" w:rsidRPr="00770AAC">
              <w:t>T</w:t>
            </w:r>
            <w:r w:rsidRPr="00770AAC">
              <w:t xml:space="preserve">ech in </w:t>
            </w:r>
            <w:proofErr w:type="spellStart"/>
            <w:r w:rsidRPr="00770AAC">
              <w:t>cse</w:t>
            </w:r>
            <w:proofErr w:type="spellEnd"/>
            <w:r w:rsidRPr="00770AAC">
              <w:t xml:space="preserve"> stream ,2nd year</w:t>
            </w:r>
          </w:p>
          <w:p w14:paraId="4B4DD761" w14:textId="21C0DBC6" w:rsidR="00F74E4A" w:rsidRPr="00770AAC" w:rsidRDefault="00F74E4A" w:rsidP="00036450">
            <w:r w:rsidRPr="00770AAC">
              <w:t>Cgpa-8.5</w:t>
            </w:r>
          </w:p>
          <w:p w14:paraId="62476BA0" w14:textId="7C8AED69" w:rsidR="00036450" w:rsidRPr="00770AAC" w:rsidRDefault="00F74E4A" w:rsidP="00B359E4">
            <w:pPr>
              <w:pStyle w:val="Heading4"/>
            </w:pPr>
            <w:proofErr w:type="spellStart"/>
            <w:r w:rsidRPr="00770AAC">
              <w:t>Sasi</w:t>
            </w:r>
            <w:proofErr w:type="spellEnd"/>
            <w:r w:rsidRPr="00770AAC">
              <w:t xml:space="preserve"> junior collage</w:t>
            </w:r>
          </w:p>
          <w:p w14:paraId="68F8B1B0" w14:textId="5EFAEBAD" w:rsidR="00036450" w:rsidRPr="00770AAC" w:rsidRDefault="00F74E4A" w:rsidP="00B359E4">
            <w:pPr>
              <w:pStyle w:val="Date"/>
            </w:pPr>
            <w:r w:rsidRPr="00770AAC">
              <w:t>2019</w:t>
            </w:r>
            <w:r w:rsidR="00036450" w:rsidRPr="00770AAC">
              <w:t xml:space="preserve"> - </w:t>
            </w:r>
            <w:r w:rsidRPr="00770AAC">
              <w:t>2021</w:t>
            </w:r>
          </w:p>
          <w:p w14:paraId="7A6FD40E" w14:textId="44230C63" w:rsidR="00F74E4A" w:rsidRPr="00770AAC" w:rsidRDefault="00F74E4A" w:rsidP="00036450">
            <w:r w:rsidRPr="00770AAC">
              <w:t>Completed intermediate in MPC stream with 90.7%</w:t>
            </w:r>
          </w:p>
          <w:p w14:paraId="06C17DEB" w14:textId="7346C60E" w:rsidR="00F74E4A" w:rsidRPr="00770AAC" w:rsidRDefault="00F74E4A" w:rsidP="00036450">
            <w:pPr>
              <w:rPr>
                <w:b/>
                <w:bCs/>
              </w:rPr>
            </w:pPr>
            <w:proofErr w:type="spellStart"/>
            <w:proofErr w:type="gramStart"/>
            <w:r w:rsidRPr="00770AAC">
              <w:rPr>
                <w:b/>
                <w:bCs/>
              </w:rPr>
              <w:t>Dr.Krr</w:t>
            </w:r>
            <w:proofErr w:type="spellEnd"/>
            <w:proofErr w:type="gramEnd"/>
            <w:r w:rsidRPr="00770AAC">
              <w:rPr>
                <w:b/>
                <w:bCs/>
              </w:rPr>
              <w:t xml:space="preserve"> Gowtham school</w:t>
            </w:r>
          </w:p>
          <w:p w14:paraId="74C122A9" w14:textId="77777777" w:rsidR="000F23C2" w:rsidRDefault="00F74E4A" w:rsidP="000F23C2">
            <w:r w:rsidRPr="000F23C2">
              <w:t>Completed 10</w:t>
            </w:r>
            <w:r w:rsidRPr="000F23C2">
              <w:rPr>
                <w:vertAlign w:val="superscript"/>
              </w:rPr>
              <w:t>th</w:t>
            </w:r>
            <w:r w:rsidRPr="000F23C2">
              <w:t xml:space="preserve"> with </w:t>
            </w:r>
            <w:r w:rsidR="007279AB" w:rsidRPr="000F23C2">
              <w:t>7</w:t>
            </w:r>
            <w:r w:rsidRPr="000F23C2">
              <w:t>0% under CBSE</w:t>
            </w:r>
          </w:p>
          <w:p w14:paraId="44B5BFA5" w14:textId="77777777" w:rsidR="000F23C2" w:rsidRPr="000F23C2" w:rsidRDefault="000F23C2" w:rsidP="000F23C2"/>
          <w:p w14:paraId="182C5D30" w14:textId="1DE852E7" w:rsidR="004D3011" w:rsidRPr="000F23C2" w:rsidRDefault="00036450" w:rsidP="000F23C2">
            <w:pPr>
              <w:rPr>
                <w:b/>
                <w:bCs/>
              </w:rPr>
            </w:pPr>
            <w:r w:rsidRPr="00770AAC">
              <w:t xml:space="preserve"> </w:t>
            </w:r>
          </w:p>
          <w:p w14:paraId="78FFB28E" w14:textId="44CAC0BE" w:rsidR="004D3011" w:rsidRPr="00770AAC" w:rsidRDefault="007279AB" w:rsidP="00036450">
            <w:r w:rsidRPr="00770AAC">
              <w:rPr>
                <w:noProof/>
                <w:color w:val="000000" w:themeColor="text1"/>
              </w:rPr>
              <w:drawing>
                <wp:anchor distT="0" distB="0" distL="114300" distR="114300" simplePos="0" relativeHeight="251659264" behindDoc="1" locked="0" layoutInCell="1" allowOverlap="1" wp14:anchorId="4A6088D5" wp14:editId="28448A1C">
                  <wp:simplePos x="0" y="0"/>
                  <wp:positionH relativeFrom="column">
                    <wp:posOffset>-72683</wp:posOffset>
                  </wp:positionH>
                  <wp:positionV relativeFrom="paragraph">
                    <wp:posOffset>567299</wp:posOffset>
                  </wp:positionV>
                  <wp:extent cx="5339373" cy="1435735"/>
                  <wp:effectExtent l="0" t="0" r="0" b="0"/>
                  <wp:wrapSquare wrapText="bothSides"/>
                  <wp:docPr id="12" name="Chart 12" descr="skills chart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0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sdt>
            <w:sdtPr>
              <w:id w:val="1669594239"/>
              <w:placeholder>
                <w:docPart w:val="6E2C1727A6EB48B986E2F9DF8D28B75F"/>
              </w:placeholder>
              <w:temporary/>
              <w:showingPlcHdr/>
              <w15:appearance w15:val="hidden"/>
            </w:sdtPr>
            <w:sdtEndPr/>
            <w:sdtContent>
              <w:p w14:paraId="0471F3AA" w14:textId="77777777" w:rsidR="00036450" w:rsidRDefault="00180329" w:rsidP="00036450">
                <w:pPr>
                  <w:pStyle w:val="Heading2"/>
                </w:pPr>
                <w:r w:rsidRPr="00770AAC">
                  <w:rPr>
                    <w:rStyle w:val="Heading2Char"/>
                    <w:b/>
                    <w:bCs/>
                    <w:caps/>
                  </w:rPr>
                  <w:t>SKILLS</w:t>
                </w:r>
              </w:p>
            </w:sdtContent>
          </w:sdt>
          <w:p w14:paraId="229D80D3" w14:textId="3BE7C058" w:rsidR="00036450" w:rsidRPr="004D3011" w:rsidRDefault="00036450" w:rsidP="004D3011">
            <w:pPr>
              <w:rPr>
                <w:color w:val="FFFFFF" w:themeColor="background1"/>
              </w:rPr>
            </w:pPr>
          </w:p>
        </w:tc>
      </w:tr>
    </w:tbl>
    <w:p w14:paraId="053E999E" w14:textId="77777777" w:rsidR="0043117B" w:rsidRDefault="00D74BA7" w:rsidP="000C45FF">
      <w:pPr>
        <w:tabs>
          <w:tab w:val="left" w:pos="990"/>
        </w:tabs>
      </w:pPr>
    </w:p>
    <w:sectPr w:rsidR="0043117B" w:rsidSect="000C45FF">
      <w:headerReference w:type="default" r:id="rId1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B8B154" w14:textId="77777777" w:rsidR="00F74E4A" w:rsidRDefault="00F74E4A" w:rsidP="000C45FF">
      <w:r>
        <w:separator/>
      </w:r>
    </w:p>
  </w:endnote>
  <w:endnote w:type="continuationSeparator" w:id="0">
    <w:p w14:paraId="090DE9C7" w14:textId="77777777" w:rsidR="00F74E4A" w:rsidRDefault="00F74E4A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02B569" w14:textId="77777777" w:rsidR="00F74E4A" w:rsidRDefault="00F74E4A" w:rsidP="000C45FF">
      <w:r>
        <w:separator/>
      </w:r>
    </w:p>
  </w:footnote>
  <w:footnote w:type="continuationSeparator" w:id="0">
    <w:p w14:paraId="21D5E5D8" w14:textId="77777777" w:rsidR="00F74E4A" w:rsidRDefault="00F74E4A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2BCF28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78FC3250" wp14:editId="7E231461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E4A"/>
    <w:rsid w:val="00036450"/>
    <w:rsid w:val="00094499"/>
    <w:rsid w:val="000C45FF"/>
    <w:rsid w:val="000E3FD1"/>
    <w:rsid w:val="000F23C2"/>
    <w:rsid w:val="00112054"/>
    <w:rsid w:val="001317D8"/>
    <w:rsid w:val="001525E1"/>
    <w:rsid w:val="00180329"/>
    <w:rsid w:val="0019001F"/>
    <w:rsid w:val="001A74A5"/>
    <w:rsid w:val="001B2ABD"/>
    <w:rsid w:val="001E0391"/>
    <w:rsid w:val="001E1759"/>
    <w:rsid w:val="001F1ECC"/>
    <w:rsid w:val="002400EB"/>
    <w:rsid w:val="00256CF7"/>
    <w:rsid w:val="00281FD5"/>
    <w:rsid w:val="0030481B"/>
    <w:rsid w:val="003156FC"/>
    <w:rsid w:val="003254B5"/>
    <w:rsid w:val="0037121F"/>
    <w:rsid w:val="003910D8"/>
    <w:rsid w:val="003A6B7D"/>
    <w:rsid w:val="003B06CA"/>
    <w:rsid w:val="003B591F"/>
    <w:rsid w:val="003F5EAA"/>
    <w:rsid w:val="00403C58"/>
    <w:rsid w:val="004071FC"/>
    <w:rsid w:val="00445947"/>
    <w:rsid w:val="004813B3"/>
    <w:rsid w:val="00496591"/>
    <w:rsid w:val="004C63E4"/>
    <w:rsid w:val="004D3011"/>
    <w:rsid w:val="005262AC"/>
    <w:rsid w:val="005E39D5"/>
    <w:rsid w:val="00600670"/>
    <w:rsid w:val="0062123A"/>
    <w:rsid w:val="00646E75"/>
    <w:rsid w:val="006771D0"/>
    <w:rsid w:val="00715FCB"/>
    <w:rsid w:val="007279AB"/>
    <w:rsid w:val="00743101"/>
    <w:rsid w:val="00764C9F"/>
    <w:rsid w:val="00770AAC"/>
    <w:rsid w:val="007775E1"/>
    <w:rsid w:val="007867A0"/>
    <w:rsid w:val="007927F5"/>
    <w:rsid w:val="00802CA0"/>
    <w:rsid w:val="009260CD"/>
    <w:rsid w:val="00940A66"/>
    <w:rsid w:val="00952C25"/>
    <w:rsid w:val="00A2118D"/>
    <w:rsid w:val="00AD0A50"/>
    <w:rsid w:val="00AD76E2"/>
    <w:rsid w:val="00B20152"/>
    <w:rsid w:val="00B359E4"/>
    <w:rsid w:val="00B57D98"/>
    <w:rsid w:val="00B70850"/>
    <w:rsid w:val="00C066B6"/>
    <w:rsid w:val="00C37BA1"/>
    <w:rsid w:val="00C4674C"/>
    <w:rsid w:val="00C506CF"/>
    <w:rsid w:val="00C72BED"/>
    <w:rsid w:val="00C9578B"/>
    <w:rsid w:val="00CB0055"/>
    <w:rsid w:val="00D2522B"/>
    <w:rsid w:val="00D422DE"/>
    <w:rsid w:val="00D5459D"/>
    <w:rsid w:val="00DA1F4D"/>
    <w:rsid w:val="00DD172A"/>
    <w:rsid w:val="00E25A26"/>
    <w:rsid w:val="00E4381A"/>
    <w:rsid w:val="00E55D74"/>
    <w:rsid w:val="00F60274"/>
    <w:rsid w:val="00F74E4A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DA38C3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glossaryDocument" Target="glossary/document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chart" Target="charts/chart1.xml"/><Relationship Id="rId4" Type="http://schemas.openxmlformats.org/officeDocument/2006/relationships/footnotes" Target="footnotes.xml"/><Relationship Id="rId9" Type="http://schemas.openxmlformats.org/officeDocument/2006/relationships/hyperlink" Target="https://www.codechef.com/users/chakri_03" TargetMode="Externa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svg"/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akr\AppData\Local\Microsoft\Office\16.0\DTS\en-IN%7bF70E9723-9658-42CF-8F99-E5DAFA19F342%7d\%7b59CC2CC7-E31F-4404-89E5-73C147AB97D4%7dtf00546271_win32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692508204913494"/>
          <c:y val="2.0202020202020204E-2"/>
          <c:w val="0.80138048159801523"/>
          <c:h val="0.97755511811023621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solidFill>
              <a:schemeClr val="accent1">
                <a:lumMod val="75000"/>
              </a:schemeClr>
            </a:solidFill>
            <a:ln>
              <a:noFill/>
            </a:ln>
            <a:effectLst/>
          </c:spPr>
          <c:invertIfNegative val="0"/>
          <c:dLbls>
            <c:numFmt formatCode="0%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eparator>, </c:separator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1">
                  <c:v>Languages</c:v>
                </c:pt>
                <c:pt idx="2">
                  <c:v> Competitive coding</c:v>
                </c:pt>
                <c:pt idx="3">
                  <c:v>Front end dev</c:v>
                </c:pt>
                <c:pt idx="4">
                  <c:v>Eglish proficiency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0.5</c:v>
                </c:pt>
                <c:pt idx="1">
                  <c:v>0.85</c:v>
                </c:pt>
                <c:pt idx="2">
                  <c:v>0.6</c:v>
                </c:pt>
                <c:pt idx="3">
                  <c:v>0.75</c:v>
                </c:pt>
                <c:pt idx="4">
                  <c:v>0.9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5CC-44A2-8B79-365C2E919E6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8"/>
        <c:overlap val="60"/>
        <c:axId val="510443647"/>
        <c:axId val="510551375"/>
      </c:barChart>
      <c:catAx>
        <c:axId val="51044364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  <a:headEnd type="none" w="sm" len="sm"/>
            <a:tailEnd type="none" w="sm" len="sm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0551375"/>
        <c:crosses val="autoZero"/>
        <c:auto val="1"/>
        <c:lblAlgn val="ctr"/>
        <c:lblOffset val="100"/>
        <c:noMultiLvlLbl val="0"/>
      </c:catAx>
      <c:valAx>
        <c:axId val="510551375"/>
        <c:scaling>
          <c:orientation val="minMax"/>
          <c:max val="1"/>
        </c:scaling>
        <c:delete val="1"/>
        <c:axPos val="b"/>
        <c:numFmt formatCode="0.00%" sourceLinked="0"/>
        <c:majorTickMark val="none"/>
        <c:minorTickMark val="none"/>
        <c:tickLblPos val="nextTo"/>
        <c:crossAx val="510443647"/>
        <c:crosses val="autoZero"/>
        <c:crossBetween val="between"/>
        <c:majorUnit val="0.25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0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  <a:headEnd type="none" w="sm" len="sm"/>
        <a:tailEnd type="none" w="sm" len="sm"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46000">
            <a:schemeClr val="phClr"/>
          </a:gs>
          <a:gs pos="100000">
            <a:schemeClr val="phClr">
              <a:lumMod val="20000"/>
              <a:lumOff val="80000"/>
              <a:alpha val="0"/>
            </a:schemeClr>
          </a:gs>
        </a:gsLst>
        <a:path path="circle">
          <a:fillToRect l="50000" t="-80000" r="50000" b="180000"/>
        </a:path>
      </a:gradFill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  <a:headEnd type="none" w="sm" len="sm"/>
        <a:tailEnd type="none" w="sm" len="sm"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1" kern="1200" cap="all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119A24D31384B0394DC54B15268BB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2FEDBC-2506-473A-9D29-AF4F9F47DBCB}"/>
      </w:docPartPr>
      <w:docPartBody>
        <w:p w:rsidR="00000000" w:rsidRDefault="007B1C4D">
          <w:pPr>
            <w:pStyle w:val="8119A24D31384B0394DC54B15268BB54"/>
          </w:pPr>
          <w:r w:rsidRPr="00D5459D">
            <w:t>Profile</w:t>
          </w:r>
        </w:p>
      </w:docPartBody>
    </w:docPart>
    <w:docPart>
      <w:docPartPr>
        <w:name w:val="D58B0F06418244D8A9E141F860496F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7AB7D9-52F6-4C76-9EDD-86411819E15A}"/>
      </w:docPartPr>
      <w:docPartBody>
        <w:p w:rsidR="00000000" w:rsidRDefault="007B1C4D">
          <w:pPr>
            <w:pStyle w:val="D58B0F06418244D8A9E141F860496F4E"/>
          </w:pPr>
          <w:r w:rsidRPr="00CB0055">
            <w:t>Contact</w:t>
          </w:r>
        </w:p>
      </w:docPartBody>
    </w:docPart>
    <w:docPart>
      <w:docPartPr>
        <w:name w:val="7A39324C760A4465A13BFAD173B4D9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7F2712-75F2-4B79-B984-00F4C80BA6E3}"/>
      </w:docPartPr>
      <w:docPartBody>
        <w:p w:rsidR="00000000" w:rsidRDefault="007B1C4D">
          <w:pPr>
            <w:pStyle w:val="7A39324C760A4465A13BFAD173B4D904"/>
          </w:pPr>
          <w:r w:rsidRPr="004D3011">
            <w:t>PHONE:</w:t>
          </w:r>
        </w:p>
      </w:docPartBody>
    </w:docPart>
    <w:docPart>
      <w:docPartPr>
        <w:name w:val="51606841445C48EAABE2EF36A079C4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882890-0DB7-467B-A7C7-BB1D86267D33}"/>
      </w:docPartPr>
      <w:docPartBody>
        <w:p w:rsidR="00000000" w:rsidRDefault="007B1C4D">
          <w:pPr>
            <w:pStyle w:val="51606841445C48EAABE2EF36A079C485"/>
          </w:pPr>
          <w:r w:rsidRPr="00CB0055">
            <w:t>Hobbies</w:t>
          </w:r>
        </w:p>
      </w:docPartBody>
    </w:docPart>
    <w:docPart>
      <w:docPartPr>
        <w:name w:val="9536055810EE43BB982D677F79F391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B018ED-6705-4CB5-8A0D-5B4DA835E7EA}"/>
      </w:docPartPr>
      <w:docPartBody>
        <w:p w:rsidR="00000000" w:rsidRDefault="007B1C4D">
          <w:pPr>
            <w:pStyle w:val="9536055810EE43BB982D677F79F39144"/>
          </w:pPr>
          <w:r w:rsidRPr="00036450">
            <w:t>EDUCATION</w:t>
          </w:r>
        </w:p>
      </w:docPartBody>
    </w:docPart>
    <w:docPart>
      <w:docPartPr>
        <w:name w:val="6E2C1727A6EB48B986E2F9DF8D28B7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080A34-18FE-4570-A2AA-E17DCB5D21D9}"/>
      </w:docPartPr>
      <w:docPartBody>
        <w:p w:rsidR="00000000" w:rsidRDefault="007B1C4D">
          <w:pPr>
            <w:pStyle w:val="6E2C1727A6EB48B986E2F9DF8D28B75F"/>
          </w:pPr>
          <w:r w:rsidRPr="00036450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kern w:val="0"/>
      <w:szCs w:val="26"/>
      <w:lang w:val="en-US"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41C585BC57B4BCE9674C62EF0840AB6">
    <w:name w:val="441C585BC57B4BCE9674C62EF0840AB6"/>
  </w:style>
  <w:style w:type="paragraph" w:customStyle="1" w:styleId="739BEECF2D3E42C296A13CACB01D9260">
    <w:name w:val="739BEECF2D3E42C296A13CACB01D9260"/>
  </w:style>
  <w:style w:type="paragraph" w:customStyle="1" w:styleId="8119A24D31384B0394DC54B15268BB54">
    <w:name w:val="8119A24D31384B0394DC54B15268BB54"/>
  </w:style>
  <w:style w:type="paragraph" w:customStyle="1" w:styleId="9286534AE9604E2EAA9C94C43B05DE39">
    <w:name w:val="9286534AE9604E2EAA9C94C43B05DE39"/>
  </w:style>
  <w:style w:type="paragraph" w:customStyle="1" w:styleId="D58B0F06418244D8A9E141F860496F4E">
    <w:name w:val="D58B0F06418244D8A9E141F860496F4E"/>
  </w:style>
  <w:style w:type="paragraph" w:customStyle="1" w:styleId="7A39324C760A4465A13BFAD173B4D904">
    <w:name w:val="7A39324C760A4465A13BFAD173B4D904"/>
  </w:style>
  <w:style w:type="paragraph" w:customStyle="1" w:styleId="F0DD97C601094332B02ECC04B558D47C">
    <w:name w:val="F0DD97C601094332B02ECC04B558D47C"/>
  </w:style>
  <w:style w:type="paragraph" w:customStyle="1" w:styleId="612718A7C8664E1DAC9E7C118903E951">
    <w:name w:val="612718A7C8664E1DAC9E7C118903E951"/>
  </w:style>
  <w:style w:type="paragraph" w:customStyle="1" w:styleId="61131624817A4AD89F175743FDA0C6AD">
    <w:name w:val="61131624817A4AD89F175743FDA0C6AD"/>
  </w:style>
  <w:style w:type="paragraph" w:customStyle="1" w:styleId="D7E4489014DC4999ABD7E2703D3D2395">
    <w:name w:val="D7E4489014DC4999ABD7E2703D3D2395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93883C9803D74E4C86C519B7E3916B04">
    <w:name w:val="93883C9803D74E4C86C519B7E3916B04"/>
  </w:style>
  <w:style w:type="paragraph" w:customStyle="1" w:styleId="51606841445C48EAABE2EF36A079C485">
    <w:name w:val="51606841445C48EAABE2EF36A079C485"/>
  </w:style>
  <w:style w:type="paragraph" w:customStyle="1" w:styleId="3876E8B53D534C75B17834580A6C4DC2">
    <w:name w:val="3876E8B53D534C75B17834580A6C4DC2"/>
  </w:style>
  <w:style w:type="paragraph" w:customStyle="1" w:styleId="B056BA4BC5F24BEFB4BD99C548FD1601">
    <w:name w:val="B056BA4BC5F24BEFB4BD99C548FD1601"/>
  </w:style>
  <w:style w:type="paragraph" w:customStyle="1" w:styleId="ED4E598330B341929B1A85280FC69C50">
    <w:name w:val="ED4E598330B341929B1A85280FC69C50"/>
  </w:style>
  <w:style w:type="paragraph" w:customStyle="1" w:styleId="9219C397CFD3485AA46FC1FC6EE741FA">
    <w:name w:val="9219C397CFD3485AA46FC1FC6EE741FA"/>
  </w:style>
  <w:style w:type="paragraph" w:customStyle="1" w:styleId="9536055810EE43BB982D677F79F39144">
    <w:name w:val="9536055810EE43BB982D677F79F39144"/>
  </w:style>
  <w:style w:type="paragraph" w:customStyle="1" w:styleId="277330F5FEF24249898BF66118A2A76A">
    <w:name w:val="277330F5FEF24249898BF66118A2A76A"/>
  </w:style>
  <w:style w:type="paragraph" w:customStyle="1" w:styleId="3D797E7C3D48480A959DA9C437ADFEE7">
    <w:name w:val="3D797E7C3D48480A959DA9C437ADFEE7"/>
  </w:style>
  <w:style w:type="paragraph" w:customStyle="1" w:styleId="D83103306F434F6FB9658DB953ED3D80">
    <w:name w:val="D83103306F434F6FB9658DB953ED3D80"/>
  </w:style>
  <w:style w:type="paragraph" w:customStyle="1" w:styleId="DBBEF6722FD24E9E9DE91D41FAA4A2B2">
    <w:name w:val="DBBEF6722FD24E9E9DE91D41FAA4A2B2"/>
  </w:style>
  <w:style w:type="paragraph" w:customStyle="1" w:styleId="7A6C3CB3C2424D359DAF68D6F0F5F18B">
    <w:name w:val="7A6C3CB3C2424D359DAF68D6F0F5F18B"/>
  </w:style>
  <w:style w:type="paragraph" w:customStyle="1" w:styleId="BE54457A427C44F093515895B2ECD6C3">
    <w:name w:val="BE54457A427C44F093515895B2ECD6C3"/>
  </w:style>
  <w:style w:type="paragraph" w:customStyle="1" w:styleId="55C795A06CE745C9B79EB6BD1FC3DEA2">
    <w:name w:val="55C795A06CE745C9B79EB6BD1FC3DEA2"/>
  </w:style>
  <w:style w:type="paragraph" w:customStyle="1" w:styleId="4E5D007D898145298AD47872CEDE283F">
    <w:name w:val="4E5D007D898145298AD47872CEDE283F"/>
  </w:style>
  <w:style w:type="paragraph" w:customStyle="1" w:styleId="D094D8F28A094B26B01BC7FB02386E82">
    <w:name w:val="D094D8F28A094B26B01BC7FB02386E82"/>
  </w:style>
  <w:style w:type="paragraph" w:customStyle="1" w:styleId="C02B1CFBE79146D28C52D2CF11473430">
    <w:name w:val="C02B1CFBE79146D28C52D2CF11473430"/>
  </w:style>
  <w:style w:type="paragraph" w:customStyle="1" w:styleId="8F266A43F85A41B39AF9D6BEF74D136D">
    <w:name w:val="8F266A43F85A41B39AF9D6BEF74D136D"/>
  </w:style>
  <w:style w:type="paragraph" w:customStyle="1" w:styleId="194505B9941A4F2AAD7635787BB772D6">
    <w:name w:val="194505B9941A4F2AAD7635787BB772D6"/>
  </w:style>
  <w:style w:type="paragraph" w:customStyle="1" w:styleId="96E2956A6FCD46E4878F2D04A6504AE1">
    <w:name w:val="96E2956A6FCD46E4878F2D04A6504AE1"/>
  </w:style>
  <w:style w:type="paragraph" w:customStyle="1" w:styleId="4C945FA50D00499695E38F6B0DFFC7B7">
    <w:name w:val="4C945FA50D00499695E38F6B0DFFC7B7"/>
  </w:style>
  <w:style w:type="paragraph" w:customStyle="1" w:styleId="B9771EFF46904C8F98B7BCEDC08B1A5A">
    <w:name w:val="B9771EFF46904C8F98B7BCEDC08B1A5A"/>
  </w:style>
  <w:style w:type="paragraph" w:customStyle="1" w:styleId="137A37C4FE3B42BAA540DFAB53D6AB9D">
    <w:name w:val="137A37C4FE3B42BAA540DFAB53D6AB9D"/>
  </w:style>
  <w:style w:type="paragraph" w:customStyle="1" w:styleId="0BA37E099F5B4B38BBC8363D1A2ABABA">
    <w:name w:val="0BA37E099F5B4B38BBC8363D1A2ABABA"/>
  </w:style>
  <w:style w:type="paragraph" w:customStyle="1" w:styleId="DAD5D74F8883465E9DC880D4DC8A1EF3">
    <w:name w:val="DAD5D74F8883465E9DC880D4DC8A1EF3"/>
  </w:style>
  <w:style w:type="paragraph" w:customStyle="1" w:styleId="3A3D556EED094160B42F04688965DD60">
    <w:name w:val="3A3D556EED094160B42F04688965DD60"/>
  </w:style>
  <w:style w:type="paragraph" w:customStyle="1" w:styleId="198C68F1F80B4F20BF30DB3A24863AEB">
    <w:name w:val="198C68F1F80B4F20BF30DB3A24863AEB"/>
  </w:style>
  <w:style w:type="paragraph" w:customStyle="1" w:styleId="FCAFBA92CB594A5880C17E762029CF17">
    <w:name w:val="FCAFBA92CB594A5880C17E762029CF17"/>
  </w:style>
  <w:style w:type="paragraph" w:customStyle="1" w:styleId="56F127A98E744C27AB2D7DD0F78E5705">
    <w:name w:val="56F127A98E744C27AB2D7DD0F78E5705"/>
  </w:style>
  <w:style w:type="paragraph" w:customStyle="1" w:styleId="9FF1387A9AB242D883221DC4E52D23FA">
    <w:name w:val="9FF1387A9AB242D883221DC4E52D23FA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kern w:val="0"/>
      <w:szCs w:val="26"/>
      <w:lang w:val="en-US" w:eastAsia="ja-JP"/>
      <w14:ligatures w14:val="none"/>
    </w:rPr>
  </w:style>
  <w:style w:type="paragraph" w:customStyle="1" w:styleId="6E2C1727A6EB48B986E2F9DF8D28B75F">
    <w:name w:val="6E2C1727A6EB48B986E2F9DF8D28B75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{59CC2CC7-E31F-4404-89E5-73C147AB97D4}tf00546271_win32</Template>
  <TotalTime>0</TotalTime>
  <Pages>1</Pages>
  <Words>119</Words>
  <Characters>680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2023-05-13T10:24:00Z</dcterms:created>
  <dcterms:modified xsi:type="dcterms:W3CDTF">2023-05-13T10:24:00Z</dcterms:modified>
</cp:coreProperties>
</file>